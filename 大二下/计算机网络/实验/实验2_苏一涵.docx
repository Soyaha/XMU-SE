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D4A7D" w14:textId="77777777" w:rsidR="00F90F9D" w:rsidRDefault="00F90F9D" w:rsidP="00F90F9D">
      <w:pPr>
        <w:pStyle w:val="a4"/>
        <w:spacing w:beforeLines="400" w:before="1440" w:after="36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07753736" wp14:editId="36D3CBB7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84E4" w14:textId="77777777" w:rsidR="00F90F9D" w:rsidRDefault="00F90F9D" w:rsidP="00F90F9D">
      <w:pPr>
        <w:spacing w:beforeLines="200" w:before="72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763AEEB0" wp14:editId="4DE3D38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CC62" w14:textId="77777777" w:rsidR="00F90F9D" w:rsidRPr="00F90F9D" w:rsidRDefault="00F90F9D" w:rsidP="00F90F9D">
      <w:pPr>
        <w:pStyle w:val="a6"/>
        <w:spacing w:before="720" w:afterLines="0" w:after="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t>信息学院软件工程系</w:t>
      </w:r>
    </w:p>
    <w:p w14:paraId="17E2B63A" w14:textId="77777777" w:rsidR="00F90F9D" w:rsidRPr="00F90F9D" w:rsidRDefault="00F90F9D" w:rsidP="00F90F9D">
      <w:pPr>
        <w:pStyle w:val="a6"/>
        <w:spacing w:beforeLines="100" w:before="360" w:afterLines="200" w:after="720"/>
        <w:rPr>
          <w:rFonts w:asciiTheme="minorEastAsia" w:eastAsiaTheme="minorEastAsia" w:hAnsiTheme="minorEastAsia" w:hint="eastAsia"/>
          <w:b/>
          <w:bCs w:val="0"/>
          <w:sz w:val="40"/>
        </w:rPr>
      </w:pPr>
      <w:r w:rsidRPr="00F90F9D">
        <w:rPr>
          <w:rFonts w:asciiTheme="minorEastAsia" w:eastAsiaTheme="minorEastAsia" w:hAnsiTheme="minorEastAsia" w:hint="eastAsia"/>
          <w:b/>
          <w:bCs w:val="0"/>
          <w:sz w:val="40"/>
        </w:rPr>
        <w:t>《计算机网络》实验报告</w:t>
      </w:r>
    </w:p>
    <w:p w14:paraId="6F7594C0" w14:textId="7BFDA131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r w:rsidR="00EF28D0">
        <w:rPr>
          <w:rFonts w:ascii="Times New Roman" w:eastAsia="仿宋" w:hAnsi="Times New Roman" w:hint="eastAsia"/>
          <w:b/>
          <w:sz w:val="28"/>
          <w:szCs w:val="28"/>
          <w:u w:val="single"/>
        </w:rPr>
        <w:t>二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RS-232</w:t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连线实验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CD8871C" w14:textId="6D487097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1983517209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permEnd w:id="198351720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02</w:t>
      </w:r>
      <w:permStart w:id="826168049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3</w:t>
      </w:r>
      <w:permEnd w:id="82616804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1725648613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permEnd w:id="1725648613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69C3EC4D" w14:textId="48AA6565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苏一涵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1C4D297B" w14:textId="597FE2E2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36720232204041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3D0F8D" w14:textId="2CFF2F27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permStart w:id="912788491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permEnd w:id="91278849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3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r w:rsidR="00A41388">
        <w:rPr>
          <w:rFonts w:ascii="Times New Roman" w:eastAsia="仿宋" w:hAnsi="Times New Roman" w:hint="eastAsia"/>
          <w:b/>
          <w:sz w:val="28"/>
          <w:szCs w:val="28"/>
          <w:u w:val="single"/>
        </w:rPr>
        <w:t>7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C8A7315" w14:textId="717D9085" w:rsidR="00F90F9D" w:rsidRDefault="00F90F9D" w:rsidP="00F90F9D">
      <w:pPr>
        <w:spacing w:beforeLines="100" w:before="36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2F7C0B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年</w:t>
      </w:r>
      <w:r w:rsidR="00DB7D46"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月</w:t>
      </w:r>
      <w:r w:rsidR="002F7C0B">
        <w:rPr>
          <w:rFonts w:hint="eastAsia"/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日</w:t>
      </w:r>
    </w:p>
    <w:p w14:paraId="466DC4D2" w14:textId="77777777" w:rsidR="00F90F9D" w:rsidRDefault="00F90F9D" w:rsidP="00F90F9D">
      <w:pPr>
        <w:sectPr w:rsidR="00F90F9D" w:rsidSect="00F90F9D">
          <w:pgSz w:w="11907" w:h="16840" w:code="9"/>
          <w:pgMar w:top="1440" w:right="1797" w:bottom="1440" w:left="1797" w:header="709" w:footer="709" w:gutter="0"/>
          <w:cols w:space="708"/>
          <w:docGrid w:type="lines" w:linePitch="360" w:charSpace="921"/>
        </w:sectPr>
      </w:pPr>
    </w:p>
    <w:p w14:paraId="7C247E1B" w14:textId="77777777" w:rsidR="00F90F9D" w:rsidRPr="00F90F9D" w:rsidRDefault="00F90F9D" w:rsidP="00F90F9D">
      <w:pPr>
        <w:pStyle w:val="a6"/>
        <w:spacing w:before="480" w:afterLines="200" w:after="48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lastRenderedPageBreak/>
        <w:t>填写说明</w:t>
      </w:r>
    </w:p>
    <w:p w14:paraId="1F06DF80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>
        <w:rPr>
          <w:rFonts w:eastAsia="仿宋"/>
          <w:sz w:val="28"/>
          <w:szCs w:val="32"/>
        </w:rPr>
        <w:t>2</w:t>
      </w:r>
      <w:r>
        <w:rPr>
          <w:rFonts w:eastAsia="仿宋" w:hint="eastAsia"/>
          <w:sz w:val="28"/>
          <w:szCs w:val="32"/>
        </w:rPr>
        <w:t>4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65B8F78E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>
        <w:rPr>
          <w:rFonts w:eastAsia="仿宋" w:hint="eastAsia"/>
          <w:sz w:val="28"/>
          <w:szCs w:val="32"/>
        </w:rPr>
        <w:t>保持</w:t>
      </w:r>
      <w:r w:rsidRPr="009C2027">
        <w:rPr>
          <w:rFonts w:eastAsia="仿宋" w:hint="eastAsia"/>
          <w:sz w:val="28"/>
          <w:szCs w:val="32"/>
        </w:rPr>
        <w:t>排版</w:t>
      </w:r>
      <w:r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03FDFC6C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41C97C0C" w14:textId="77777777" w:rsidR="00F90F9D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>
        <w:rPr>
          <w:rFonts w:eastAsia="仿宋" w:hint="eastAsia"/>
          <w:sz w:val="28"/>
          <w:szCs w:val="32"/>
        </w:rPr>
        <w:t>实验课结束</w:t>
      </w:r>
      <w:r>
        <w:rPr>
          <w:rFonts w:eastAsia="仿宋"/>
          <w:sz w:val="28"/>
          <w:szCs w:val="32"/>
        </w:rPr>
        <w:t>14</w:t>
      </w:r>
      <w:r>
        <w:rPr>
          <w:rFonts w:eastAsia="仿宋" w:hint="eastAsia"/>
          <w:sz w:val="28"/>
          <w:szCs w:val="32"/>
        </w:rPr>
        <w:t>天内，按实验报告提交到我校课程网站的指定位置，源代码等主要</w:t>
      </w:r>
      <w:r w:rsidRPr="009C2027">
        <w:rPr>
          <w:rFonts w:eastAsia="仿宋" w:hint="eastAsia"/>
          <w:sz w:val="28"/>
          <w:szCs w:val="32"/>
        </w:rPr>
        <w:t>材料上传在</w:t>
      </w:r>
      <w:r>
        <w:rPr>
          <w:rFonts w:eastAsia="仿宋" w:hint="eastAsia"/>
          <w:sz w:val="28"/>
          <w:szCs w:val="32"/>
        </w:rPr>
        <w:t>公开的</w:t>
      </w:r>
      <w:r w:rsidRPr="009C2027">
        <w:rPr>
          <w:rFonts w:eastAsia="仿宋" w:hint="eastAsia"/>
          <w:sz w:val="28"/>
          <w:szCs w:val="32"/>
        </w:rPr>
        <w:t>代码托管平台上。</w:t>
      </w:r>
    </w:p>
    <w:p w14:paraId="69A8B6C4" w14:textId="77777777" w:rsidR="00F90F9D" w:rsidRPr="009C2027" w:rsidRDefault="00E7788E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鼓励同学之间探讨，鼓励</w:t>
      </w:r>
      <w:r w:rsidR="00F90F9D">
        <w:rPr>
          <w:rFonts w:eastAsia="仿宋" w:hint="eastAsia"/>
          <w:sz w:val="28"/>
          <w:szCs w:val="32"/>
        </w:rPr>
        <w:t>合理使用人工智能平台</w:t>
      </w:r>
      <w:r>
        <w:rPr>
          <w:rFonts w:eastAsia="仿宋" w:hint="eastAsia"/>
          <w:sz w:val="28"/>
          <w:szCs w:val="32"/>
        </w:rPr>
        <w:t>，</w:t>
      </w:r>
      <w:r w:rsidR="00F90F9D">
        <w:rPr>
          <w:rFonts w:eastAsia="仿宋" w:hint="eastAsia"/>
          <w:sz w:val="28"/>
          <w:szCs w:val="32"/>
        </w:rPr>
        <w:t>提升效率，但不</w:t>
      </w:r>
      <w:r>
        <w:rPr>
          <w:rFonts w:eastAsia="仿宋" w:hint="eastAsia"/>
          <w:sz w:val="28"/>
          <w:szCs w:val="32"/>
        </w:rPr>
        <w:t>应</w:t>
      </w:r>
      <w:r w:rsidR="00F90F9D">
        <w:rPr>
          <w:rFonts w:eastAsia="仿宋" w:hint="eastAsia"/>
          <w:sz w:val="28"/>
          <w:szCs w:val="32"/>
        </w:rPr>
        <w:t>滥用相关</w:t>
      </w:r>
      <w:r>
        <w:rPr>
          <w:rFonts w:eastAsia="仿宋" w:hint="eastAsia"/>
          <w:sz w:val="28"/>
          <w:szCs w:val="32"/>
        </w:rPr>
        <w:t>资源，如抄袭</w:t>
      </w:r>
      <w:r w:rsidR="00F90F9D">
        <w:rPr>
          <w:rFonts w:eastAsia="仿宋" w:hint="eastAsia"/>
          <w:sz w:val="28"/>
          <w:szCs w:val="32"/>
        </w:rPr>
        <w:t>代码和</w:t>
      </w:r>
      <w:r>
        <w:rPr>
          <w:rFonts w:eastAsia="仿宋" w:hint="eastAsia"/>
          <w:sz w:val="28"/>
          <w:szCs w:val="32"/>
        </w:rPr>
        <w:t>代写作业</w:t>
      </w:r>
      <w:r w:rsidR="00F90F9D">
        <w:rPr>
          <w:rFonts w:eastAsia="仿宋" w:hint="eastAsia"/>
          <w:sz w:val="28"/>
          <w:szCs w:val="32"/>
        </w:rPr>
        <w:t>。</w:t>
      </w:r>
    </w:p>
    <w:p w14:paraId="08787850" w14:textId="77777777" w:rsidR="00F90F9D" w:rsidRDefault="00F90F9D" w:rsidP="00F90F9D"/>
    <w:p w14:paraId="10AC5940" w14:textId="77777777" w:rsidR="00F90F9D" w:rsidRPr="00361252" w:rsidRDefault="00F90F9D" w:rsidP="00F90F9D">
      <w:pPr>
        <w:sectPr w:rsidR="00F90F9D" w:rsidRPr="00361252" w:rsidSect="00F90F9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EE8AAF7" w14:textId="77777777"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lastRenderedPageBreak/>
        <w:t>实验目的</w:t>
      </w:r>
    </w:p>
    <w:p w14:paraId="7EF3A0D7" w14:textId="0779901F" w:rsidR="00F90F9D" w:rsidRPr="00D328C3" w:rsidRDefault="00122DB8" w:rsidP="00F90F9D">
      <w:pPr>
        <w:pStyle w:val="a0"/>
        <w:spacing w:before="120" w:after="120"/>
        <w:ind w:firstLine="480"/>
      </w:pPr>
      <w:permStart w:id="2042061179" w:edGrp="everyone"/>
      <w:r w:rsidRPr="00122DB8">
        <w:t>本实验要求制作双机通信程序，实现两个计算机串口通过</w:t>
      </w:r>
      <w:r w:rsidRPr="00122DB8">
        <w:t xml:space="preserve"> RS-232 </w:t>
      </w:r>
      <w:r w:rsidRPr="00122DB8">
        <w:t>串口相互连接。实</w:t>
      </w:r>
      <w:r w:rsidRPr="00122DB8">
        <w:t xml:space="preserve"> </w:t>
      </w:r>
      <w:r w:rsidRPr="00122DB8">
        <w:t>现发送和接收字符串的程序，支持互发信息、支持多次发送。</w:t>
      </w:r>
      <w:r w:rsidRPr="00122DB8">
        <w:t xml:space="preserve"> </w:t>
      </w:r>
      <w:r w:rsidRPr="00122DB8">
        <w:t>由甲方向乙方发送字符串（如</w:t>
      </w:r>
      <w:r w:rsidRPr="00122DB8">
        <w:t>“Hello World!”</w:t>
      </w:r>
      <w:r w:rsidRPr="00122DB8">
        <w:t>），格式如</w:t>
      </w:r>
      <w:r w:rsidRPr="00122DB8">
        <w:t>“[SENT 2015-03-26 08:01:15] Hello World!”</w:t>
      </w:r>
      <w:r w:rsidRPr="00122DB8">
        <w:t>，并在甲方界面上显示该字符串。同时，在乙方机器上显示</w:t>
      </w:r>
      <w:r w:rsidRPr="00122DB8">
        <w:t>“[RECV 2015-03 26 08:01:33] [SENT 2015-03-26 08:01:15] Hello World!”</w:t>
      </w:r>
      <w:r w:rsidRPr="00122DB8">
        <w:t>。</w:t>
      </w:r>
    </w:p>
    <w:permEnd w:id="2042061179"/>
    <w:p w14:paraId="636E5383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t>实验环境</w:t>
      </w:r>
    </w:p>
    <w:p w14:paraId="14E5DCE2" w14:textId="24776E3A" w:rsidR="00122DB8" w:rsidRDefault="00122DB8" w:rsidP="00122DB8">
      <w:pPr>
        <w:pStyle w:val="a0"/>
        <w:spacing w:before="120" w:after="120"/>
        <w:ind w:firstLine="480"/>
      </w:pPr>
      <w:permStart w:id="1408776911" w:edGrp="everyone"/>
      <w:r>
        <w:t>W</w:t>
      </w:r>
      <w:r>
        <w:rPr>
          <w:rFonts w:hint="eastAsia"/>
        </w:rPr>
        <w:t>in11</w:t>
      </w:r>
      <w:r>
        <w:rPr>
          <w:rFonts w:hint="eastAsia"/>
        </w:rPr>
        <w:t>；</w:t>
      </w:r>
      <w:r>
        <w:rPr>
          <w:rFonts w:hint="eastAsia"/>
        </w:rPr>
        <w:t>Java</w:t>
      </w:r>
      <w:r>
        <w:rPr>
          <w:rFonts w:hint="eastAsia"/>
        </w:rPr>
        <w:t>；</w:t>
      </w:r>
      <w:r>
        <w:rPr>
          <w:rFonts w:hint="eastAsia"/>
        </w:rPr>
        <w:t>vspd</w:t>
      </w:r>
      <w:r w:rsidR="00114045">
        <w:rPr>
          <w:rFonts w:hint="eastAsia"/>
        </w:rPr>
        <w:t>；微软串口调试助手</w:t>
      </w:r>
    </w:p>
    <w:permEnd w:id="1408776911"/>
    <w:p w14:paraId="3B039CC5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0340EBCE" w14:textId="094B2B84" w:rsidR="00114045" w:rsidRDefault="00114045" w:rsidP="00F90F9D">
      <w:pPr>
        <w:pStyle w:val="a0"/>
        <w:spacing w:before="120" w:after="120"/>
        <w:ind w:firstLine="480"/>
      </w:pPr>
      <w:permStart w:id="734882437" w:edGrp="everyone"/>
      <w:r>
        <w:rPr>
          <w:rFonts w:hint="eastAsia"/>
        </w:rPr>
        <w:t>实验思路：先通过</w:t>
      </w:r>
      <w:r>
        <w:rPr>
          <w:rFonts w:hint="eastAsia"/>
        </w:rPr>
        <w:t>vspd</w:t>
      </w:r>
      <w:r>
        <w:rPr>
          <w:rFonts w:hint="eastAsia"/>
        </w:rPr>
        <w:t>软件创建一堆相互连接的虚拟接口，</w:t>
      </w:r>
      <w:r w:rsidRPr="00114045">
        <w:rPr>
          <w:rFonts w:hint="eastAsia"/>
        </w:rPr>
        <w:t>模拟一条</w:t>
      </w:r>
      <w:r w:rsidRPr="00114045">
        <w:t>COM1</w:t>
      </w:r>
      <w:r w:rsidRPr="00114045">
        <w:rPr>
          <w:rFonts w:hint="eastAsia"/>
        </w:rPr>
        <w:t>和</w:t>
      </w:r>
      <w:r w:rsidRPr="00114045">
        <w:t>COM2</w:t>
      </w:r>
      <w:r w:rsidRPr="00114045">
        <w:rPr>
          <w:rFonts w:hint="eastAsia"/>
        </w:rPr>
        <w:t>都接在自己的电脑上的</w:t>
      </w:r>
      <w:r w:rsidRPr="00114045">
        <w:t>RS-232</w:t>
      </w:r>
      <w:r w:rsidRPr="00114045">
        <w:rPr>
          <w:rFonts w:hint="eastAsia"/>
        </w:rPr>
        <w:t>线</w:t>
      </w:r>
      <w:r>
        <w:rPr>
          <w:rFonts w:hint="eastAsia"/>
        </w:rPr>
        <w:t>，然后通过编程，实现俩个端口间的信息收发。</w:t>
      </w:r>
    </w:p>
    <w:p w14:paraId="27ADA29C" w14:textId="18079DC1" w:rsidR="00114045" w:rsidRDefault="00114045" w:rsidP="00F90F9D">
      <w:pPr>
        <w:pStyle w:val="a0"/>
        <w:spacing w:before="120" w:after="120"/>
        <w:ind w:firstLine="480"/>
      </w:pPr>
      <w:r>
        <w:rPr>
          <w:rFonts w:hint="eastAsia"/>
        </w:rPr>
        <w:t>实验步骤：</w:t>
      </w:r>
    </w:p>
    <w:p w14:paraId="45EDA3F8" w14:textId="4DA4C804" w:rsidR="00114045" w:rsidRDefault="00114045" w:rsidP="00F90F9D">
      <w:pPr>
        <w:pStyle w:val="a0"/>
        <w:spacing w:before="120" w:after="120"/>
        <w:ind w:firstLine="480"/>
      </w:pPr>
      <w:r>
        <w:rPr>
          <w:rFonts w:hint="eastAsia"/>
        </w:rPr>
        <w:t>首先用</w:t>
      </w:r>
      <w:r>
        <w:rPr>
          <w:rFonts w:hint="eastAsia"/>
        </w:rPr>
        <w:t>vspd</w:t>
      </w:r>
      <w:r>
        <w:rPr>
          <w:rFonts w:hint="eastAsia"/>
        </w:rPr>
        <w:t>创建相互连接的端口</w:t>
      </w:r>
      <w:r>
        <w:rPr>
          <w:rFonts w:hint="eastAsia"/>
        </w:rPr>
        <w:t>com1</w:t>
      </w:r>
      <w:r>
        <w:rPr>
          <w:rFonts w:hint="eastAsia"/>
        </w:rPr>
        <w:t>和</w:t>
      </w:r>
      <w:r>
        <w:rPr>
          <w:rFonts w:hint="eastAsia"/>
        </w:rPr>
        <w:t>com2</w:t>
      </w:r>
    </w:p>
    <w:p w14:paraId="424CF2CC" w14:textId="5C4EBA8D" w:rsidR="00114045" w:rsidRDefault="00114045" w:rsidP="00F90F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357ACE8" wp14:editId="6CCF6CCA">
            <wp:extent cx="2830383" cy="2198788"/>
            <wp:effectExtent l="0" t="0" r="8255" b="0"/>
            <wp:docPr id="203568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88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842" cy="22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0C97" w14:textId="31CE7B0C" w:rsidR="00114045" w:rsidRDefault="00114045" w:rsidP="00F90F9D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然后通过串口调试助手测试端口是否能够正常收发信息</w:t>
      </w:r>
    </w:p>
    <w:p w14:paraId="68FEC4FA" w14:textId="043B7133" w:rsidR="00114045" w:rsidRDefault="00114045" w:rsidP="00F90F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77255CA" wp14:editId="05E983F4">
            <wp:extent cx="5486400" cy="2447290"/>
            <wp:effectExtent l="0" t="0" r="0" b="0"/>
            <wp:docPr id="178156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64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F019" w14:textId="67B1B4B1" w:rsidR="00DB7D46" w:rsidRDefault="00DB7D46" w:rsidP="00F90F9D">
      <w:pPr>
        <w:pStyle w:val="a0"/>
        <w:spacing w:before="120" w:after="120"/>
        <w:ind w:firstLine="480"/>
      </w:pPr>
      <w:r>
        <w:rPr>
          <w:rFonts w:hint="eastAsia"/>
        </w:rPr>
        <w:t>然后关闭串口调试助手以免端口占用，运行编写好的接收端</w:t>
      </w:r>
      <w:r>
        <w:rPr>
          <w:rFonts w:hint="eastAsia"/>
        </w:rPr>
        <w:t>java</w:t>
      </w:r>
      <w:r>
        <w:rPr>
          <w:rFonts w:hint="eastAsia"/>
        </w:rPr>
        <w:t>程序：</w:t>
      </w:r>
    </w:p>
    <w:p w14:paraId="3DE712C1" w14:textId="6975CE2D" w:rsidR="00DB7D46" w:rsidRDefault="00DB7D46" w:rsidP="00F90F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7737F91" wp14:editId="5D9E376B">
            <wp:extent cx="5486400" cy="3850005"/>
            <wp:effectExtent l="0" t="0" r="0" b="0"/>
            <wp:docPr id="2124509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9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6D46" w14:textId="294DAB51" w:rsidR="00DB7D46" w:rsidRDefault="00DB7D46" w:rsidP="00F90F9D">
      <w:pPr>
        <w:pStyle w:val="a0"/>
        <w:spacing w:before="120" w:after="120"/>
        <w:ind w:firstLine="480"/>
      </w:pPr>
      <w:r>
        <w:rPr>
          <w:rFonts w:hint="eastAsia"/>
        </w:rPr>
        <w:t>打开串口调试助手监听接收端信息：</w:t>
      </w:r>
    </w:p>
    <w:p w14:paraId="02693496" w14:textId="3F035FF2" w:rsidR="00DB7D46" w:rsidRDefault="00DB7D46" w:rsidP="00F90F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F848B9F" wp14:editId="4AA0491C">
            <wp:extent cx="3797929" cy="3403190"/>
            <wp:effectExtent l="0" t="0" r="0" b="6985"/>
            <wp:docPr id="1528330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30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777" cy="34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C629" w14:textId="7ED741CA" w:rsidR="00DB7D46" w:rsidRDefault="00DB7D46" w:rsidP="00F90F9D">
      <w:pPr>
        <w:pStyle w:val="a0"/>
        <w:spacing w:before="120" w:after="120"/>
        <w:ind w:firstLine="480"/>
      </w:pPr>
      <w:r>
        <w:rPr>
          <w:rFonts w:hint="eastAsia"/>
        </w:rPr>
        <w:t>运行编写好的发送端</w:t>
      </w:r>
      <w:r>
        <w:rPr>
          <w:rFonts w:hint="eastAsia"/>
        </w:rPr>
        <w:t>java</w:t>
      </w:r>
      <w:r>
        <w:rPr>
          <w:rFonts w:hint="eastAsia"/>
        </w:rPr>
        <w:t>程序：</w:t>
      </w:r>
    </w:p>
    <w:p w14:paraId="645825FF" w14:textId="43B464B0" w:rsidR="00DB7D46" w:rsidRDefault="00DB7D46" w:rsidP="00F90F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877C51" wp14:editId="7BDFAB6C">
            <wp:extent cx="5486400" cy="3850005"/>
            <wp:effectExtent l="0" t="0" r="0" b="0"/>
            <wp:docPr id="6908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4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73FD" w14:textId="36E162DF" w:rsidR="00DB7D46" w:rsidRDefault="00DB7D46" w:rsidP="00F90F9D">
      <w:pPr>
        <w:pStyle w:val="a0"/>
        <w:spacing w:before="120" w:after="120"/>
        <w:ind w:firstLine="480"/>
      </w:pPr>
      <w:r>
        <w:rPr>
          <w:rFonts w:hint="eastAsia"/>
        </w:rPr>
        <w:t>在串口调试助手中查看收到的信息：</w:t>
      </w:r>
    </w:p>
    <w:p w14:paraId="71111DA3" w14:textId="03F0E41B" w:rsidR="00DB7D46" w:rsidRDefault="00985DF0" w:rsidP="00F90F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B6B9695" wp14:editId="6061CBBE">
            <wp:extent cx="5486400" cy="2477135"/>
            <wp:effectExtent l="0" t="0" r="0" b="0"/>
            <wp:docPr id="125998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7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734882437"/>
    <w:p w14:paraId="2768A8C8" w14:textId="77777777"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t>实验代码</w:t>
      </w:r>
    </w:p>
    <w:p w14:paraId="751FD77F" w14:textId="69A156A9" w:rsidR="00F90F9D" w:rsidRPr="000A6C1A" w:rsidRDefault="00F90F9D" w:rsidP="00F90F9D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r w:rsidR="00F548DF" w:rsidRPr="00F548DF">
        <w:t>https://gitee.com/Soyaha/computer-network/tree/master/%E5%AE%9E%E9%AA%8C%E4%BA%8C%E3%80%80RS-232%E8%BF%9E%E7%BA%BF%E5%AE%9E%E9%AA%8C</w:t>
      </w:r>
      <w:r w:rsidR="00E7788E">
        <w:rPr>
          <w:rFonts w:hint="eastAsia"/>
        </w:rPr>
        <w:t>。</w:t>
      </w:r>
      <w:permStart w:id="392983887" w:edGrp="everyone"/>
    </w:p>
    <w:permEnd w:id="392983887"/>
    <w:p w14:paraId="619B10FB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14E7521D" w14:textId="437C33DC" w:rsidR="00F90F9D" w:rsidRDefault="00251E13" w:rsidP="00F90F9D">
      <w:pPr>
        <w:pStyle w:val="a0"/>
        <w:spacing w:before="120" w:after="120"/>
        <w:ind w:firstLine="480"/>
      </w:pPr>
      <w:permStart w:id="781991390" w:edGrp="everyone"/>
      <w:r>
        <w:rPr>
          <w:rFonts w:hint="eastAsia"/>
        </w:rPr>
        <w:t>无</w:t>
      </w:r>
    </w:p>
    <w:permEnd w:id="781991390"/>
    <w:p w14:paraId="0945EFB7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5B09F667" w14:textId="6AB06C4B" w:rsidR="00F90F9D" w:rsidRDefault="00F548DF" w:rsidP="00F90F9D">
      <w:pPr>
        <w:pStyle w:val="a0"/>
        <w:spacing w:before="120" w:after="120"/>
        <w:ind w:firstLine="480"/>
      </w:pPr>
      <w:permStart w:id="68378743" w:edGrp="everyone"/>
      <w:r w:rsidRPr="00F548DF">
        <w:t>通过</w:t>
      </w:r>
      <w:r>
        <w:rPr>
          <w:rFonts w:hint="eastAsia"/>
        </w:rPr>
        <w:t>这次</w:t>
      </w:r>
      <w:r w:rsidRPr="00F548DF">
        <w:t>实验，</w:t>
      </w:r>
      <w:r>
        <w:rPr>
          <w:rFonts w:hint="eastAsia"/>
        </w:rPr>
        <w:t>我</w:t>
      </w:r>
      <w:r w:rsidRPr="00F548DF">
        <w:t>掌握了</w:t>
      </w:r>
      <w:r w:rsidRPr="00F548DF">
        <w:t>Java</w:t>
      </w:r>
      <w:r w:rsidRPr="00F548DF">
        <w:t>借助</w:t>
      </w:r>
      <w:r w:rsidRPr="00F548DF">
        <w:t>RXTX</w:t>
      </w:r>
      <w:r w:rsidRPr="00F548DF">
        <w:t>库实现串口收发的编程方法，学会配置</w:t>
      </w:r>
      <w:r w:rsidRPr="00F548DF">
        <w:t>VSPD</w:t>
      </w:r>
      <w:r w:rsidRPr="00F548DF">
        <w:t>虚拟串口环境。理清了串口数据发送、接收的逻辑，包括格式处理，也在调试中提升了处理库依赖、运行异常的能力，对串口通信机制有了实践层面的认知。</w:t>
      </w:r>
    </w:p>
    <w:permEnd w:id="68378743"/>
    <w:p w14:paraId="283EACBB" w14:textId="77777777" w:rsidR="006B08B5" w:rsidRDefault="006B08B5"/>
    <w:sectPr w:rsidR="006B08B5" w:rsidSect="00F90F9D">
      <w:headerReference w:type="default" r:id="rId16"/>
      <w:footerReference w:type="default" r:id="rId1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EE8C56" w14:textId="77777777" w:rsidR="0044590D" w:rsidRDefault="0044590D">
      <w:r>
        <w:separator/>
      </w:r>
    </w:p>
  </w:endnote>
  <w:endnote w:type="continuationSeparator" w:id="0">
    <w:p w14:paraId="789C2BCC" w14:textId="77777777" w:rsidR="0044590D" w:rsidRDefault="0044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方正公文黑体">
    <w:altName w:val="微软雅黑"/>
    <w:charset w:val="86"/>
    <w:family w:val="auto"/>
    <w:pitch w:val="variable"/>
    <w:sig w:usb0="A00002BF" w:usb1="38CF7CFA" w:usb2="00000016" w:usb3="00000000" w:csb0="00040001" w:csb1="00000000"/>
  </w:font>
  <w:font w:name="方正公文楷体">
    <w:altName w:val="微软雅黑"/>
    <w:charset w:val="86"/>
    <w:family w:val="auto"/>
    <w:pitch w:val="variable"/>
    <w:sig w:usb0="A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0C9BE" w14:textId="77777777" w:rsidR="000F0B73" w:rsidRPr="00020260" w:rsidRDefault="00000000" w:rsidP="00020260">
    <w:pPr>
      <w:pStyle w:val="af1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1BEE3" w14:textId="77777777" w:rsidR="0044590D" w:rsidRDefault="0044590D">
      <w:r>
        <w:separator/>
      </w:r>
    </w:p>
  </w:footnote>
  <w:footnote w:type="continuationSeparator" w:id="0">
    <w:p w14:paraId="2C1CDB97" w14:textId="77777777" w:rsidR="0044590D" w:rsidRDefault="00445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798B0" w14:textId="77777777" w:rsidR="000F0B73" w:rsidRDefault="00000000">
    <w:pPr>
      <w:pStyle w:val="af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AE684FF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863326467">
    <w:abstractNumId w:val="0"/>
  </w:num>
  <w:num w:numId="2" w16cid:durableId="656299915">
    <w:abstractNumId w:val="1"/>
  </w:num>
  <w:num w:numId="3" w16cid:durableId="1218663669">
    <w:abstractNumId w:val="1"/>
  </w:num>
  <w:num w:numId="4" w16cid:durableId="111291841">
    <w:abstractNumId w:val="1"/>
  </w:num>
  <w:num w:numId="5" w16cid:durableId="1962178023">
    <w:abstractNumId w:val="1"/>
  </w:num>
  <w:num w:numId="6" w16cid:durableId="1413549630">
    <w:abstractNumId w:val="1"/>
  </w:num>
  <w:num w:numId="7" w16cid:durableId="1436754711">
    <w:abstractNumId w:val="1"/>
  </w:num>
  <w:num w:numId="8" w16cid:durableId="261377541">
    <w:abstractNumId w:val="1"/>
  </w:num>
  <w:num w:numId="9" w16cid:durableId="2095932418">
    <w:abstractNumId w:val="1"/>
  </w:num>
  <w:num w:numId="10" w16cid:durableId="381831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attachedTemplate r:id="rId1"/>
  <w:documentProtection w:edit="comments" w:enforcement="0"/>
  <w:defaultTabStop w:val="420"/>
  <w:drawingGridHorizontalSpacing w:val="122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D0"/>
    <w:rsid w:val="00015E06"/>
    <w:rsid w:val="000A7BE5"/>
    <w:rsid w:val="000F0B73"/>
    <w:rsid w:val="00114045"/>
    <w:rsid w:val="00122DB8"/>
    <w:rsid w:val="00150A1B"/>
    <w:rsid w:val="00251E13"/>
    <w:rsid w:val="002E41EA"/>
    <w:rsid w:val="002F7C0B"/>
    <w:rsid w:val="00342791"/>
    <w:rsid w:val="0035473D"/>
    <w:rsid w:val="0043285F"/>
    <w:rsid w:val="0044590D"/>
    <w:rsid w:val="00454F27"/>
    <w:rsid w:val="00643165"/>
    <w:rsid w:val="00662194"/>
    <w:rsid w:val="006B08B5"/>
    <w:rsid w:val="006B7B64"/>
    <w:rsid w:val="006C4490"/>
    <w:rsid w:val="00714D02"/>
    <w:rsid w:val="00720210"/>
    <w:rsid w:val="007A1555"/>
    <w:rsid w:val="00835F2D"/>
    <w:rsid w:val="00837099"/>
    <w:rsid w:val="00985DF0"/>
    <w:rsid w:val="009C1869"/>
    <w:rsid w:val="009D20C4"/>
    <w:rsid w:val="00A41388"/>
    <w:rsid w:val="00A4258D"/>
    <w:rsid w:val="00B77FA3"/>
    <w:rsid w:val="00C85B7D"/>
    <w:rsid w:val="00DB7D46"/>
    <w:rsid w:val="00E7788E"/>
    <w:rsid w:val="00EB3974"/>
    <w:rsid w:val="00EC359F"/>
    <w:rsid w:val="00EF28D0"/>
    <w:rsid w:val="00F548DF"/>
    <w:rsid w:val="00F9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5DB24E"/>
  <w15:chartTrackingRefBased/>
  <w15:docId w15:val="{425444C7-9C4A-4A67-AE51-87BACEB87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9D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F90F9D"/>
    <w:pPr>
      <w:keepNext/>
      <w:numPr>
        <w:numId w:val="5"/>
      </w:numPr>
      <w:spacing w:beforeLines="100" w:before="312" w:afterLines="100" w:after="312" w:line="360" w:lineRule="auto"/>
      <w:outlineLvl w:val="0"/>
    </w:pPr>
    <w:rPr>
      <w:rFonts w:asciiTheme="majorHAnsi" w:eastAsia="方正公文黑体" w:hAnsiTheme="majorHAnsi" w:cstheme="majorBidi"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F90F9D"/>
    <w:pPr>
      <w:numPr>
        <w:ilvl w:val="1"/>
      </w:numPr>
      <w:adjustRightInd w:val="0"/>
      <w:spacing w:beforeLines="50" w:before="163" w:afterLines="50" w:after="163"/>
      <w:jc w:val="both"/>
      <w:outlineLvl w:val="1"/>
    </w:pPr>
    <w:rPr>
      <w:rFonts w:eastAsia="方正公文楷体"/>
      <w:sz w:val="28"/>
    </w:rPr>
  </w:style>
  <w:style w:type="paragraph" w:styleId="3">
    <w:name w:val="heading 3"/>
    <w:basedOn w:val="2"/>
    <w:next w:val="a0"/>
    <w:link w:val="30"/>
    <w:uiPriority w:val="9"/>
    <w:qFormat/>
    <w:rsid w:val="00F90F9D"/>
    <w:pPr>
      <w:numPr>
        <w:ilvl w:val="2"/>
      </w:numPr>
      <w:outlineLvl w:val="2"/>
    </w:pPr>
    <w:rPr>
      <w:rFonts w:eastAsiaTheme="majorEastAsia"/>
    </w:rPr>
  </w:style>
  <w:style w:type="paragraph" w:styleId="4">
    <w:name w:val="heading 4"/>
    <w:basedOn w:val="3"/>
    <w:next w:val="a0"/>
    <w:link w:val="40"/>
    <w:uiPriority w:val="9"/>
    <w:qFormat/>
    <w:rsid w:val="00F90F9D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F90F9D"/>
    <w:pPr>
      <w:spacing w:before="156" w:after="156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0"/>
    <w:link w:val="60"/>
    <w:uiPriority w:val="9"/>
    <w:qFormat/>
    <w:rsid w:val="00F90F9D"/>
    <w:pPr>
      <w:spacing w:before="156" w:after="156"/>
      <w:outlineLvl w:val="5"/>
    </w:pPr>
    <w:rPr>
      <w:rFonts w:cstheme="majorBidi"/>
      <w:b/>
    </w:rPr>
  </w:style>
  <w:style w:type="paragraph" w:styleId="7">
    <w:name w:val="heading 7"/>
    <w:basedOn w:val="a"/>
    <w:next w:val="a"/>
    <w:link w:val="70"/>
    <w:uiPriority w:val="9"/>
    <w:semiHidden/>
    <w:unhideWhenUsed/>
    <w:rsid w:val="00F90F9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rsid w:val="00F90F9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rsid w:val="00F90F9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F90F9D"/>
    <w:rPr>
      <w:rFonts w:asciiTheme="majorHAnsi" w:eastAsia="方正公文黑体" w:hAnsiTheme="majorHAnsi" w:cstheme="majorBidi"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F90F9D"/>
    <w:rPr>
      <w:rFonts w:asciiTheme="majorHAnsi" w:eastAsia="方正公文楷体" w:hAnsiTheme="majorHAnsi" w:cstheme="majorBidi"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F90F9D"/>
    <w:rPr>
      <w:rFonts w:asciiTheme="majorHAnsi" w:eastAsiaTheme="majorEastAsia" w:hAnsiTheme="majorHAnsi" w:cstheme="majorBidi"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F90F9D"/>
    <w:rPr>
      <w:rFonts w:asciiTheme="minorHAnsi" w:eastAsiaTheme="minorEastAsia" w:hAnsiTheme="minorHAnsi" w:cstheme="majorBidi"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F90F9D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标题 6 字符"/>
    <w:link w:val="6"/>
    <w:uiPriority w:val="9"/>
    <w:rsid w:val="00F90F9D"/>
    <w:rPr>
      <w:rFonts w:asciiTheme="minorHAnsi" w:eastAsiaTheme="minorEastAsia" w:hAnsiTheme="min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F90F9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F90F9D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F90F9D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F90F9D"/>
    <w:pPr>
      <w:spacing w:beforeLines="200" w:before="624" w:afterLines="100" w:after="312"/>
      <w:jc w:val="center"/>
    </w:pPr>
    <w:rPr>
      <w:rFonts w:asciiTheme="majorHAnsi" w:eastAsiaTheme="majorEastAsia" w:hAnsiTheme="majorHAnsi" w:cstheme="majorBidi"/>
      <w:sz w:val="44"/>
      <w:szCs w:val="44"/>
    </w:rPr>
  </w:style>
  <w:style w:type="character" w:customStyle="1" w:styleId="a5">
    <w:name w:val="标题 字符"/>
    <w:link w:val="a4"/>
    <w:uiPriority w:val="10"/>
    <w:rsid w:val="00F90F9D"/>
    <w:rPr>
      <w:rFonts w:asciiTheme="majorHAnsi" w:eastAsiaTheme="majorEastAsia" w:hAnsiTheme="majorHAnsi" w:cstheme="majorBidi"/>
      <w:sz w:val="44"/>
      <w:szCs w:val="44"/>
    </w:rPr>
  </w:style>
  <w:style w:type="paragraph" w:styleId="a6">
    <w:name w:val="Subtitle"/>
    <w:basedOn w:val="a4"/>
    <w:next w:val="a"/>
    <w:link w:val="a7"/>
    <w:uiPriority w:val="11"/>
    <w:qFormat/>
    <w:rsid w:val="00F90F9D"/>
    <w:pPr>
      <w:spacing w:before="652" w:afterLines="2200" w:after="7172"/>
    </w:pPr>
    <w:rPr>
      <w:rFonts w:eastAsia="方正公文楷体"/>
      <w:bCs/>
      <w:sz w:val="32"/>
      <w:szCs w:val="40"/>
    </w:rPr>
  </w:style>
  <w:style w:type="character" w:customStyle="1" w:styleId="a7">
    <w:name w:val="副标题 字符"/>
    <w:link w:val="a6"/>
    <w:uiPriority w:val="11"/>
    <w:rsid w:val="00F90F9D"/>
    <w:rPr>
      <w:rFonts w:asciiTheme="majorHAnsi" w:eastAsia="方正公文楷体" w:hAnsiTheme="majorHAnsi" w:cstheme="majorBidi"/>
      <w:bCs/>
      <w:sz w:val="32"/>
      <w:szCs w:val="40"/>
    </w:rPr>
  </w:style>
  <w:style w:type="paragraph" w:styleId="a8">
    <w:name w:val="Quote"/>
    <w:basedOn w:val="a"/>
    <w:next w:val="a"/>
    <w:link w:val="a9"/>
    <w:uiPriority w:val="29"/>
    <w:qFormat/>
    <w:rsid w:val="00F90F9D"/>
    <w:rPr>
      <w:rFonts w:ascii="Times New Roman" w:eastAsia="宋体" w:hAnsi="Times New Roman"/>
      <w:i/>
    </w:rPr>
  </w:style>
  <w:style w:type="character" w:customStyle="1" w:styleId="a9">
    <w:name w:val="引用 字符"/>
    <w:link w:val="a8"/>
    <w:uiPriority w:val="29"/>
    <w:rsid w:val="00F90F9D"/>
    <w:rPr>
      <w:i/>
      <w:sz w:val="24"/>
      <w:szCs w:val="24"/>
    </w:rPr>
  </w:style>
  <w:style w:type="paragraph" w:styleId="a0">
    <w:name w:val="List Paragraph"/>
    <w:basedOn w:val="a"/>
    <w:link w:val="aa"/>
    <w:uiPriority w:val="34"/>
    <w:qFormat/>
    <w:rsid w:val="00F90F9D"/>
    <w:pPr>
      <w:spacing w:beforeLines="50" w:before="50" w:afterLines="50" w:after="50" w:line="360" w:lineRule="auto"/>
      <w:ind w:firstLineChars="200" w:firstLine="200"/>
      <w:jc w:val="both"/>
    </w:pPr>
  </w:style>
  <w:style w:type="character" w:styleId="ab">
    <w:name w:val="Intense Emphasis"/>
    <w:uiPriority w:val="21"/>
    <w:qFormat/>
    <w:rsid w:val="00F90F9D"/>
    <w:rPr>
      <w:b/>
      <w:i/>
      <w:sz w:val="24"/>
      <w:szCs w:val="24"/>
      <w:u w:val="single"/>
    </w:rPr>
  </w:style>
  <w:style w:type="paragraph" w:styleId="ac">
    <w:name w:val="Intense Quote"/>
    <w:basedOn w:val="a"/>
    <w:next w:val="a"/>
    <w:link w:val="ad"/>
    <w:uiPriority w:val="30"/>
    <w:qFormat/>
    <w:rsid w:val="00F90F9D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d">
    <w:name w:val="明显引用 字符"/>
    <w:link w:val="ac"/>
    <w:uiPriority w:val="30"/>
    <w:rsid w:val="00F90F9D"/>
    <w:rPr>
      <w:b/>
      <w:i/>
      <w:sz w:val="24"/>
    </w:rPr>
  </w:style>
  <w:style w:type="character" w:styleId="ae">
    <w:name w:val="Intense Reference"/>
    <w:uiPriority w:val="32"/>
    <w:qFormat/>
    <w:rsid w:val="00F90F9D"/>
    <w:rPr>
      <w:b/>
      <w:sz w:val="24"/>
      <w:u w:val="single"/>
    </w:rPr>
  </w:style>
  <w:style w:type="character" w:customStyle="1" w:styleId="aa">
    <w:name w:val="列表段落 字符"/>
    <w:link w:val="a0"/>
    <w:uiPriority w:val="34"/>
    <w:rsid w:val="00F90F9D"/>
    <w:rPr>
      <w:rFonts w:asciiTheme="minorHAnsi" w:eastAsiaTheme="minorEastAsia" w:hAnsiTheme="minorHAnsi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F90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F90F9D"/>
    <w:rPr>
      <w:rFonts w:cs="Times New Roman"/>
      <w:kern w:val="0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F90F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F90F9D"/>
    <w:rPr>
      <w:rFonts w:cs="Times New Roman"/>
      <w:kern w:val="0"/>
      <w:sz w:val="18"/>
      <w:szCs w:val="18"/>
    </w:rPr>
  </w:style>
  <w:style w:type="paragraph" w:customStyle="1" w:styleId="af3">
    <w:name w:val="公式编号"/>
    <w:basedOn w:val="af4"/>
    <w:link w:val="Char"/>
    <w:qFormat/>
    <w:rsid w:val="00F90F9D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f3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5">
    <w:name w:val="图实体"/>
    <w:basedOn w:val="a"/>
    <w:next w:val="af6"/>
    <w:link w:val="Char0"/>
    <w:qFormat/>
    <w:rsid w:val="00F90F9D"/>
    <w:pPr>
      <w:jc w:val="center"/>
    </w:pPr>
    <w:rPr>
      <w:kern w:val="2"/>
    </w:rPr>
  </w:style>
  <w:style w:type="character" w:customStyle="1" w:styleId="Char0">
    <w:name w:val="图实体 Char"/>
    <w:link w:val="af5"/>
    <w:rsid w:val="00F90F9D"/>
    <w:rPr>
      <w:rFonts w:asciiTheme="minorHAnsi" w:eastAsiaTheme="minorEastAsia" w:hAnsiTheme="minorHAnsi"/>
      <w:kern w:val="2"/>
      <w:sz w:val="24"/>
      <w:szCs w:val="24"/>
    </w:rPr>
  </w:style>
  <w:style w:type="paragraph" w:styleId="af6">
    <w:name w:val="caption"/>
    <w:basedOn w:val="a"/>
    <w:next w:val="a0"/>
    <w:link w:val="af7"/>
    <w:uiPriority w:val="35"/>
    <w:qFormat/>
    <w:rsid w:val="00F90F9D"/>
    <w:pPr>
      <w:spacing w:afterLines="50" w:after="50" w:line="360" w:lineRule="auto"/>
      <w:jc w:val="center"/>
    </w:pPr>
    <w:rPr>
      <w:rFonts w:asciiTheme="majorHAnsi" w:eastAsiaTheme="majorEastAsia" w:hAnsiTheme="majorHAnsi" w:cstheme="minorHAnsi"/>
      <w:kern w:val="2"/>
      <w:szCs w:val="20"/>
    </w:rPr>
  </w:style>
  <w:style w:type="paragraph" w:customStyle="1" w:styleId="af8">
    <w:name w:val="垂直标题"/>
    <w:basedOn w:val="a"/>
    <w:link w:val="Char1"/>
    <w:qFormat/>
    <w:rsid w:val="00F90F9D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f8"/>
    <w:rsid w:val="00F90F9D"/>
    <w:rPr>
      <w:rFonts w:ascii="Arial" w:eastAsia="黑体" w:hAnsi="Arial" w:cs="Arial"/>
      <w:b/>
      <w:sz w:val="52"/>
      <w:szCs w:val="52"/>
    </w:rPr>
  </w:style>
  <w:style w:type="paragraph" w:customStyle="1" w:styleId="af9">
    <w:name w:val="表头题注"/>
    <w:basedOn w:val="af6"/>
    <w:link w:val="Char2"/>
    <w:qFormat/>
    <w:rsid w:val="00F90F9D"/>
    <w:pPr>
      <w:keepNext/>
      <w:spacing w:beforeLines="50" w:before="50" w:afterLines="0" w:after="0"/>
    </w:pPr>
  </w:style>
  <w:style w:type="character" w:customStyle="1" w:styleId="Char2">
    <w:name w:val="表头题注 Char"/>
    <w:basedOn w:val="af7"/>
    <w:link w:val="af9"/>
    <w:rsid w:val="00F90F9D"/>
    <w:rPr>
      <w:rFonts w:asciiTheme="majorHAnsi" w:eastAsiaTheme="majorEastAsia" w:hAnsiTheme="majorHAnsi" w:cstheme="minorHAnsi"/>
      <w:kern w:val="2"/>
      <w:sz w:val="24"/>
    </w:rPr>
  </w:style>
  <w:style w:type="paragraph" w:customStyle="1" w:styleId="afa">
    <w:name w:val="表格尾注"/>
    <w:basedOn w:val="a0"/>
    <w:link w:val="Char3"/>
    <w:qFormat/>
    <w:rsid w:val="00F90F9D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a"/>
    <w:link w:val="afa"/>
    <w:rsid w:val="00F90F9D"/>
    <w:rPr>
      <w:rFonts w:asciiTheme="minorHAnsi" w:eastAsiaTheme="minorEastAsia" w:hAnsiTheme="minorHAnsi"/>
      <w:sz w:val="21"/>
      <w:szCs w:val="21"/>
    </w:rPr>
  </w:style>
  <w:style w:type="paragraph" w:customStyle="1" w:styleId="af4">
    <w:name w:val="公式实体"/>
    <w:link w:val="Char4"/>
    <w:qFormat/>
    <w:rsid w:val="00F90F9D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f4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b">
    <w:name w:val="列出段落 (不缩进)"/>
    <w:basedOn w:val="a0"/>
    <w:next w:val="a0"/>
    <w:link w:val="Char5"/>
    <w:qFormat/>
    <w:rsid w:val="00F90F9D"/>
    <w:pPr>
      <w:ind w:firstLineChars="0" w:firstLine="0"/>
    </w:pPr>
  </w:style>
  <w:style w:type="character" w:customStyle="1" w:styleId="Char5">
    <w:name w:val="列出段落 (不缩进) Char"/>
    <w:basedOn w:val="aa"/>
    <w:link w:val="afb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c">
    <w:name w:val="封面日期和单位"/>
    <w:basedOn w:val="a"/>
    <w:link w:val="Char6"/>
    <w:qFormat/>
    <w:rsid w:val="00F90F9D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fc"/>
    <w:rsid w:val="00F90F9D"/>
    <w:rPr>
      <w:rFonts w:ascii="仿宋_GB2312" w:eastAsia="仿宋_GB2312"/>
      <w:b/>
      <w:sz w:val="32"/>
      <w:szCs w:val="36"/>
    </w:rPr>
  </w:style>
  <w:style w:type="character" w:customStyle="1" w:styleId="af7">
    <w:name w:val="题注 字符"/>
    <w:link w:val="af6"/>
    <w:uiPriority w:val="35"/>
    <w:rsid w:val="00F90F9D"/>
    <w:rPr>
      <w:rFonts w:asciiTheme="majorHAnsi" w:eastAsiaTheme="majorEastAsia" w:hAnsiTheme="majorHAnsi" w:cstheme="minorHAnsi"/>
      <w:kern w:val="2"/>
      <w:sz w:val="24"/>
    </w:rPr>
  </w:style>
  <w:style w:type="character" w:styleId="afd">
    <w:name w:val="Strong"/>
    <w:basedOn w:val="a1"/>
    <w:uiPriority w:val="22"/>
    <w:qFormat/>
    <w:rsid w:val="00F90F9D"/>
    <w:rPr>
      <w:b/>
      <w:bCs/>
      <w:color w:val="auto"/>
    </w:rPr>
  </w:style>
  <w:style w:type="character" w:styleId="afe">
    <w:name w:val="Emphasis"/>
    <w:uiPriority w:val="20"/>
    <w:qFormat/>
    <w:rsid w:val="00F90F9D"/>
    <w:rPr>
      <w:rFonts w:ascii="Times New Roman" w:hAnsi="Times New Roman"/>
      <w:b/>
      <w:i/>
      <w:iCs/>
    </w:rPr>
  </w:style>
  <w:style w:type="paragraph" w:styleId="aff">
    <w:name w:val="No Spacing"/>
    <w:basedOn w:val="a"/>
    <w:link w:val="aff0"/>
    <w:uiPriority w:val="1"/>
    <w:qFormat/>
    <w:rsid w:val="00F90F9D"/>
    <w:rPr>
      <w:szCs w:val="32"/>
    </w:rPr>
  </w:style>
  <w:style w:type="character" w:customStyle="1" w:styleId="aff0">
    <w:name w:val="无间隔 字符"/>
    <w:link w:val="aff"/>
    <w:uiPriority w:val="1"/>
    <w:rsid w:val="00F90F9D"/>
    <w:rPr>
      <w:rFonts w:asciiTheme="minorHAnsi" w:eastAsiaTheme="minorEastAsia" w:hAnsiTheme="minorHAnsi"/>
      <w:sz w:val="24"/>
      <w:szCs w:val="32"/>
    </w:rPr>
  </w:style>
  <w:style w:type="character" w:styleId="aff1">
    <w:name w:val="Subtle Emphasis"/>
    <w:uiPriority w:val="19"/>
    <w:qFormat/>
    <w:rsid w:val="00F90F9D"/>
    <w:rPr>
      <w:i/>
      <w:color w:val="5A5A5A"/>
    </w:rPr>
  </w:style>
  <w:style w:type="character" w:styleId="aff2">
    <w:name w:val="Subtle Reference"/>
    <w:uiPriority w:val="31"/>
    <w:qFormat/>
    <w:rsid w:val="00F90F9D"/>
    <w:rPr>
      <w:sz w:val="24"/>
      <w:szCs w:val="24"/>
      <w:u w:val="single"/>
    </w:rPr>
  </w:style>
  <w:style w:type="character" w:styleId="aff3">
    <w:name w:val="Book Title"/>
    <w:uiPriority w:val="33"/>
    <w:qFormat/>
    <w:rsid w:val="00F90F9D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4"/>
    <w:next w:val="a"/>
    <w:uiPriority w:val="39"/>
    <w:qFormat/>
    <w:rsid w:val="00F90F9D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F90F9D"/>
  </w:style>
  <w:style w:type="paragraph" w:styleId="aff4">
    <w:name w:val="index heading"/>
    <w:basedOn w:val="a"/>
    <w:next w:val="11"/>
    <w:uiPriority w:val="99"/>
    <w:semiHidden/>
    <w:unhideWhenUsed/>
    <w:rsid w:val="00F90F9D"/>
    <w:rPr>
      <w:rFonts w:asciiTheme="majorHAnsi" w:eastAsiaTheme="majorEastAsia" w:hAnsiTheme="majorHAnsi" w:cstheme="majorBidi"/>
      <w:b/>
      <w:bCs/>
    </w:rPr>
  </w:style>
  <w:style w:type="character" w:styleId="aff5">
    <w:name w:val="Hyperlink"/>
    <w:basedOn w:val="a1"/>
    <w:uiPriority w:val="99"/>
    <w:unhideWhenUsed/>
    <w:rsid w:val="00E7788E"/>
    <w:rPr>
      <w:color w:val="467886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E77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3454;&#39564;&#25253;&#21578;&#26684;&#24335;&#65288;20250215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中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ADB10-8F42-4FEF-B34C-E72B8D82C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实验报告格式（20250215）.dotx</Template>
  <TotalTime>709</TotalTime>
  <Pages>6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一涵 苏</cp:lastModifiedBy>
  <cp:revision>6</cp:revision>
  <dcterms:created xsi:type="dcterms:W3CDTF">2025-03-07T02:31:00Z</dcterms:created>
  <dcterms:modified xsi:type="dcterms:W3CDTF">2025-03-19T03:25:00Z</dcterms:modified>
</cp:coreProperties>
</file>